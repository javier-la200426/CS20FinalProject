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16B1257E" w:rsidR="00645A75" w:rsidRPr="0068088A" w:rsidRDefault="00814486" w:rsidP="0068088A">
      <w:pPr>
        <w:pStyle w:val="Title"/>
        <w:spacing w:before="120"/>
        <w:ind w:left="4320"/>
        <w:rPr>
          <w:color w:val="1089D4"/>
          <w:sz w:val="36"/>
          <w:szCs w:val="36"/>
        </w:rPr>
      </w:pPr>
      <w:r w:rsidRPr="0068088A">
        <w:rPr>
          <w:rStyle w:val="Heading1Char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 wp14:anchorId="092EC27F" wp14:editId="63E27344">
            <wp:simplePos x="0" y="0"/>
            <wp:positionH relativeFrom="column">
              <wp:posOffset>-281939</wp:posOffset>
            </wp:positionH>
            <wp:positionV relativeFrom="paragraph">
              <wp:posOffset>7621</wp:posOffset>
            </wp:positionV>
            <wp:extent cx="1979092" cy="5943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4" cy="6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E8A" w:rsidRPr="0068088A">
        <w:rPr>
          <w:rStyle w:val="Heading1Char"/>
          <w:b/>
          <w:bCs/>
          <w:sz w:val="30"/>
          <w:szCs w:val="30"/>
        </w:rPr>
        <w:t>C</w:t>
      </w:r>
      <w:r w:rsidR="004001BF">
        <w:rPr>
          <w:rStyle w:val="Heading1Char"/>
          <w:b/>
          <w:bCs/>
          <w:sz w:val="30"/>
          <w:szCs w:val="30"/>
        </w:rPr>
        <w:t>S</w:t>
      </w:r>
      <w:r w:rsidR="00CD4E8A" w:rsidRPr="0068088A">
        <w:rPr>
          <w:rStyle w:val="Heading1Char"/>
          <w:b/>
          <w:bCs/>
          <w:sz w:val="30"/>
          <w:szCs w:val="30"/>
        </w:rPr>
        <w:t xml:space="preserve"> 20</w:t>
      </w:r>
      <w:r w:rsidR="00986D1B" w:rsidRPr="0068088A">
        <w:rPr>
          <w:rStyle w:val="Heading1Char"/>
          <w:b/>
          <w:bCs/>
          <w:sz w:val="30"/>
          <w:szCs w:val="30"/>
        </w:rPr>
        <w:t xml:space="preserve"> </w:t>
      </w:r>
      <w:r w:rsidR="00CD4E8A" w:rsidRPr="0068088A">
        <w:rPr>
          <w:rStyle w:val="Heading1Char"/>
          <w:b/>
          <w:bCs/>
          <w:sz w:val="30"/>
          <w:szCs w:val="30"/>
        </w:rPr>
        <w:t>Web Programming</w:t>
      </w:r>
      <w:r w:rsidR="007E4E17" w:rsidRPr="00942B8F">
        <w:rPr>
          <w:rStyle w:val="Heading1Char"/>
          <w:b/>
          <w:bCs/>
          <w:sz w:val="32"/>
          <w:szCs w:val="32"/>
        </w:rPr>
        <w:br/>
      </w:r>
      <w:r w:rsidR="00D74561" w:rsidRPr="0068088A">
        <w:rPr>
          <w:rStyle w:val="Strong"/>
          <w:color w:val="1089D4"/>
        </w:rPr>
        <w:t>Assignment</w:t>
      </w:r>
      <w:r w:rsidR="002562CF">
        <w:rPr>
          <w:rStyle w:val="Strong"/>
          <w:color w:val="1089D4"/>
        </w:rPr>
        <w:t xml:space="preserve">: </w:t>
      </w:r>
      <w:r w:rsidR="00517246">
        <w:rPr>
          <w:rStyle w:val="Strong"/>
          <w:color w:val="1089D4"/>
        </w:rPr>
        <w:t>Final</w:t>
      </w:r>
      <w:r w:rsidR="0077111D">
        <w:rPr>
          <w:rStyle w:val="Strong"/>
          <w:color w:val="1089D4"/>
        </w:rPr>
        <w:t xml:space="preserve"> Project</w:t>
      </w:r>
    </w:p>
    <w:p w14:paraId="71CC53E7" w14:textId="6551ADFD" w:rsidR="003B5B3D" w:rsidRDefault="00AA7461" w:rsidP="003B5B3D">
      <w:pPr>
        <w:pStyle w:val="Heading2"/>
        <w:jc w:val="center"/>
      </w:pPr>
      <w:r>
        <w:br/>
      </w:r>
      <w:r w:rsidR="003B5B3D">
        <w:rPr>
          <w:noProof/>
        </w:rPr>
        <w:drawing>
          <wp:inline distT="0" distB="0" distL="0" distR="0" wp14:anchorId="6E20613F" wp14:editId="37D5A50B">
            <wp:extent cx="2125980" cy="1598737"/>
            <wp:effectExtent l="0" t="0" r="7620" b="1905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93" cy="161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EA07" w14:textId="2886F4A4" w:rsidR="00EA4B57" w:rsidRDefault="00EA4B57" w:rsidP="00BA4368">
      <w:pPr>
        <w:pStyle w:val="Heading2"/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</w:pPr>
      <w:r w:rsidRPr="00D535D9">
        <w:rPr>
          <w:rFonts w:ascii="Calibri" w:eastAsiaTheme="minorHAnsi" w:hAnsi="Calibri" w:cstheme="minorBidi"/>
          <w:color w:val="404040" w:themeColor="text1" w:themeTint="BF"/>
        </w:rPr>
        <w:t xml:space="preserve">Your assignment is to create a </w:t>
      </w:r>
      <w:r w:rsidR="001D25E7" w:rsidRPr="00D535D9">
        <w:rPr>
          <w:rFonts w:ascii="Calibri" w:eastAsiaTheme="minorHAnsi" w:hAnsi="Calibri" w:cstheme="minorBidi"/>
          <w:color w:val="404040" w:themeColor="text1" w:themeTint="BF"/>
        </w:rPr>
        <w:t>“product” that will be pitched to the “sharks” at the end of the semester.</w:t>
      </w:r>
      <w:r w:rsidR="00CB628C" w:rsidRPr="00EF62FF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 Your product is a transactional web</w:t>
      </w:r>
      <w:r w:rsidR="001E0110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app</w:t>
      </w:r>
      <w:r w:rsidR="00CB628C" w:rsidRPr="00EF62FF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that performs a useful task </w:t>
      </w:r>
      <w:r w:rsidR="00D6025E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and utilizes an API, database, and server-side programming.</w:t>
      </w:r>
    </w:p>
    <w:p w14:paraId="5F110881" w14:textId="1CE32DDA" w:rsidR="00D74561" w:rsidRDefault="003C03C5" w:rsidP="00BA4368">
      <w:pPr>
        <w:pStyle w:val="Heading2"/>
      </w:pPr>
      <w:r>
        <w:br/>
      </w:r>
      <w:r w:rsidR="00D74561">
        <w:t>Deliverables</w:t>
      </w:r>
    </w:p>
    <w:p w14:paraId="425C03F0" w14:textId="7E9F541E" w:rsidR="00357017" w:rsidRDefault="00357017" w:rsidP="00357017">
      <w:r>
        <w:t xml:space="preserve">URL of the </w:t>
      </w:r>
      <w:r w:rsidR="00AC3DED">
        <w:t>w</w:t>
      </w:r>
      <w:r>
        <w:t>orking app</w:t>
      </w:r>
      <w:r w:rsidR="00AA7461">
        <w:br/>
      </w:r>
      <w:r w:rsidR="003C03C5">
        <w:t>A doc/pdf with all code.</w:t>
      </w:r>
      <w:r w:rsidR="003C03C5">
        <w:br/>
      </w:r>
      <w:r>
        <w:t>PPT/slide deck explaining the following (note, more than one item can be addressed on a</w:t>
      </w:r>
      <w:r w:rsidR="003C03C5">
        <w:t xml:space="preserve"> </w:t>
      </w:r>
      <w:r>
        <w:t>slide</w:t>
      </w:r>
      <w:r w:rsidR="003C03C5">
        <w:t>)</w:t>
      </w:r>
      <w:r>
        <w:t>:</w:t>
      </w:r>
    </w:p>
    <w:p w14:paraId="5F0FE51A" w14:textId="6BBD21A8" w:rsidR="00357017" w:rsidRDefault="00BD1A38" w:rsidP="00AC3DED">
      <w:pPr>
        <w:pStyle w:val="ListParagraph"/>
        <w:numPr>
          <w:ilvl w:val="0"/>
          <w:numId w:val="15"/>
        </w:numPr>
      </w:pPr>
      <w:r>
        <w:t>What does your app do</w:t>
      </w:r>
    </w:p>
    <w:p w14:paraId="7FD50B41" w14:textId="79479F82" w:rsidR="00357017" w:rsidRDefault="00BD1A38" w:rsidP="00AC3DED">
      <w:pPr>
        <w:pStyle w:val="ListParagraph"/>
        <w:numPr>
          <w:ilvl w:val="0"/>
          <w:numId w:val="15"/>
        </w:numPr>
      </w:pPr>
      <w:r>
        <w:t>Why did you pick this project</w:t>
      </w:r>
    </w:p>
    <w:p w14:paraId="2B1DC3A3" w14:textId="017A82EB" w:rsidR="00357017" w:rsidRDefault="00BD1A38" w:rsidP="00AC3DED">
      <w:pPr>
        <w:pStyle w:val="ListParagraph"/>
        <w:numPr>
          <w:ilvl w:val="0"/>
          <w:numId w:val="15"/>
        </w:numPr>
      </w:pPr>
      <w:r>
        <w:t xml:space="preserve">A few </w:t>
      </w:r>
      <w:r w:rsidR="004001BF">
        <w:t>screenshots</w:t>
      </w:r>
      <w:r w:rsidR="00357017">
        <w:t xml:space="preserve"> showing key functionality</w:t>
      </w:r>
    </w:p>
    <w:p w14:paraId="2FE703FB" w14:textId="31058FCF" w:rsidR="00357017" w:rsidRDefault="00BD1A38" w:rsidP="00AC3DED">
      <w:pPr>
        <w:pStyle w:val="ListParagraph"/>
        <w:numPr>
          <w:ilvl w:val="0"/>
          <w:numId w:val="15"/>
        </w:numPr>
      </w:pPr>
      <w:r>
        <w:t xml:space="preserve">Sample of code you are most proud of </w:t>
      </w:r>
    </w:p>
    <w:p w14:paraId="4C907DC3" w14:textId="44426FBD" w:rsidR="00357017" w:rsidRDefault="00BD1A38" w:rsidP="00AC3DED">
      <w:pPr>
        <w:pStyle w:val="ListParagraph"/>
        <w:numPr>
          <w:ilvl w:val="0"/>
          <w:numId w:val="15"/>
        </w:numPr>
      </w:pPr>
      <w:r>
        <w:t>What tools / technologies did you use</w:t>
      </w:r>
    </w:p>
    <w:p w14:paraId="1A2A3099" w14:textId="134AADA9" w:rsidR="006D7632" w:rsidRDefault="00BD1A38" w:rsidP="00AC3DED">
      <w:pPr>
        <w:pStyle w:val="ListParagraph"/>
        <w:numPr>
          <w:ilvl w:val="0"/>
          <w:numId w:val="15"/>
        </w:numPr>
      </w:pPr>
      <w:r>
        <w:t>What API did you use and why</w:t>
      </w:r>
    </w:p>
    <w:p w14:paraId="5E3589EA" w14:textId="492E750B" w:rsidR="00357017" w:rsidRDefault="00BD1A38" w:rsidP="00AC3DED">
      <w:pPr>
        <w:pStyle w:val="ListParagraph"/>
        <w:numPr>
          <w:ilvl w:val="0"/>
          <w:numId w:val="15"/>
        </w:numPr>
      </w:pPr>
      <w:r>
        <w:t xml:space="preserve">Your </w:t>
      </w:r>
      <w:r w:rsidR="00357017">
        <w:t>biggest challenge and how you solved it</w:t>
      </w:r>
    </w:p>
    <w:p w14:paraId="46F8BB50" w14:textId="25D7C461" w:rsidR="00357017" w:rsidRDefault="00BD1A38" w:rsidP="00AC3DED">
      <w:pPr>
        <w:pStyle w:val="ListParagraph"/>
        <w:numPr>
          <w:ilvl w:val="0"/>
          <w:numId w:val="15"/>
        </w:numPr>
      </w:pPr>
      <w:r>
        <w:t xml:space="preserve">The </w:t>
      </w:r>
      <w:r w:rsidR="00357017">
        <w:t>most interesting part of the project</w:t>
      </w:r>
    </w:p>
    <w:p w14:paraId="4F36B5B7" w14:textId="3E42A072" w:rsidR="00357017" w:rsidRDefault="00BD1A38" w:rsidP="00AC3DED">
      <w:pPr>
        <w:pStyle w:val="ListParagraph"/>
        <w:numPr>
          <w:ilvl w:val="0"/>
          <w:numId w:val="15"/>
        </w:numPr>
      </w:pPr>
      <w:r>
        <w:t xml:space="preserve">The </w:t>
      </w:r>
      <w:r w:rsidR="00357017">
        <w:t>most satisfying part of the project</w:t>
      </w:r>
    </w:p>
    <w:p w14:paraId="00E61C87" w14:textId="56959CAB" w:rsidR="00357017" w:rsidRDefault="00BD1A38" w:rsidP="00AC3DED">
      <w:pPr>
        <w:pStyle w:val="ListParagraph"/>
        <w:numPr>
          <w:ilvl w:val="0"/>
          <w:numId w:val="15"/>
        </w:numPr>
      </w:pPr>
      <w:r>
        <w:t>List of team members (first and last name) and their contribution to the project</w:t>
      </w:r>
    </w:p>
    <w:p w14:paraId="48FB1E1A" w14:textId="01356682" w:rsidR="00357017" w:rsidRDefault="00BD1A38" w:rsidP="00AC3DED">
      <w:pPr>
        <w:pStyle w:val="ListParagraph"/>
        <w:numPr>
          <w:ilvl w:val="0"/>
          <w:numId w:val="15"/>
        </w:numPr>
      </w:pPr>
      <w:r>
        <w:t>Site any sources used for code help</w:t>
      </w:r>
    </w:p>
    <w:p w14:paraId="308F8006" w14:textId="0192755C" w:rsidR="002F3422" w:rsidRPr="002F3422" w:rsidRDefault="002F3422" w:rsidP="002F3422">
      <w:r>
        <w:t>NOTE</w:t>
      </w:r>
      <w:proofErr w:type="gramStart"/>
      <w:r>
        <w:t>:  The</w:t>
      </w:r>
      <w:proofErr w:type="gramEnd"/>
      <w:r>
        <w:t xml:space="preserve"> </w:t>
      </w:r>
      <w:r w:rsidR="00357017">
        <w:t>final</w:t>
      </w:r>
      <w:r>
        <w:t xml:space="preserve"> project must be submitted to canvas by the team leader</w:t>
      </w:r>
      <w:r w:rsidR="00C32385" w:rsidRPr="00C32385">
        <w:t xml:space="preserve"> </w:t>
      </w:r>
      <w:r w:rsidR="00C32385">
        <w:t>ONLY</w:t>
      </w:r>
      <w:r w:rsidR="007D10C6">
        <w:t xml:space="preserve"> and MUST include the </w:t>
      </w:r>
      <w:proofErr w:type="gramStart"/>
      <w:r w:rsidR="007D10C6">
        <w:t>team</w:t>
      </w:r>
      <w:proofErr w:type="gramEnd"/>
      <w:r w:rsidR="007D10C6">
        <w:t xml:space="preserve"> name</w:t>
      </w:r>
      <w:r>
        <w:t>.</w:t>
      </w:r>
    </w:p>
    <w:p w14:paraId="69193873" w14:textId="5262D6B1" w:rsidR="004F76F3" w:rsidRPr="00BA4368" w:rsidRDefault="003C03C5" w:rsidP="004F76F3">
      <w:pPr>
        <w:pStyle w:val="Heading2"/>
      </w:pPr>
      <w:r>
        <w:br/>
      </w:r>
      <w:r w:rsidR="004F76F3" w:rsidRPr="00BA4368">
        <w:t>Objectives</w:t>
      </w:r>
    </w:p>
    <w:p w14:paraId="07978EE3" w14:textId="6AAD0E61" w:rsidR="004F76F3" w:rsidRDefault="0077111D" w:rsidP="00AF516E">
      <w:pPr>
        <w:pStyle w:val="Heading2"/>
        <w:spacing w:before="0"/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</w:pPr>
      <w:r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Work collaboratively as a team to build a</w:t>
      </w:r>
      <w:r w:rsidR="0014311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n interactive</w:t>
      </w:r>
      <w:r w:rsidR="00AC3DED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web application</w:t>
      </w:r>
      <w:r w:rsidR="00AC3DED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br/>
        <w:t xml:space="preserve">Show off </w:t>
      </w:r>
      <w:r w:rsidR="00C32385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what</w:t>
      </w:r>
      <w:r w:rsidR="00AC3DED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you have learned this semester</w:t>
      </w:r>
      <w:r w:rsidR="007D10C6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.</w:t>
      </w:r>
    </w:p>
    <w:p w14:paraId="0CC1A78B" w14:textId="709EAB60" w:rsidR="0031647E" w:rsidRDefault="0031647E" w:rsidP="0031647E">
      <w:pPr>
        <w:shd w:val="clear" w:color="auto" w:fill="FFFFFF"/>
        <w:spacing w:before="180" w:after="180"/>
      </w:pPr>
      <w:r w:rsidRPr="00E77353">
        <w:t>This is a GROUP PROJECT.  Every member of the group will receive the same grade</w:t>
      </w:r>
      <w:r>
        <w:t xml:space="preserve"> with one exception</w:t>
      </w:r>
      <w:r w:rsidRPr="00E77353">
        <w:t>.</w:t>
      </w:r>
      <w:r>
        <w:t xml:space="preserve">  You will </w:t>
      </w:r>
      <w:r w:rsidR="00D20AE2">
        <w:t>be asked to assess the contributions of each team member and those of yourself.  Team members who</w:t>
      </w:r>
      <w:r w:rsidR="000B63B3">
        <w:t>se contribution is minimal may receive a lower grade.</w:t>
      </w:r>
    </w:p>
    <w:p w14:paraId="6637766A" w14:textId="35238CD8" w:rsidR="00B212EB" w:rsidRDefault="003C03C5" w:rsidP="004F76F3">
      <w:pPr>
        <w:pStyle w:val="Heading2"/>
      </w:pPr>
      <w:r>
        <w:lastRenderedPageBreak/>
        <w:t>T</w:t>
      </w:r>
      <w:r w:rsidR="00B212EB" w:rsidRPr="00BA4368">
        <w:t>asks</w:t>
      </w:r>
    </w:p>
    <w:p w14:paraId="06B834EA" w14:textId="411996D0" w:rsidR="006B4979" w:rsidRDefault="006B4979" w:rsidP="008E61C8">
      <w:pPr>
        <w:shd w:val="clear" w:color="auto" w:fill="FFFFFF"/>
        <w:spacing w:before="180" w:after="180"/>
      </w:pPr>
      <w:r>
        <w:t xml:space="preserve">Your task is to </w:t>
      </w:r>
      <w:r w:rsidR="00F75B39">
        <w:t xml:space="preserve">create a web app </w:t>
      </w:r>
      <w:r w:rsidR="009D7EA8">
        <w:t xml:space="preserve">and </w:t>
      </w:r>
      <w:r>
        <w:t xml:space="preserve">define a business proposition based on </w:t>
      </w:r>
      <w:r w:rsidR="009D7EA8">
        <w:t xml:space="preserve">the </w:t>
      </w:r>
      <w:r>
        <w:t>web app</w:t>
      </w:r>
      <w:r w:rsidR="000F0852">
        <w:t xml:space="preserve">.  </w:t>
      </w:r>
      <w:r w:rsidR="009D7EA8">
        <w:t>Y</w:t>
      </w:r>
      <w:r w:rsidR="000F0852">
        <w:t xml:space="preserve">ou </w:t>
      </w:r>
      <w:r w:rsidR="009D7EA8">
        <w:t xml:space="preserve">will need to put together </w:t>
      </w:r>
      <w:r w:rsidR="000F0852">
        <w:t xml:space="preserve">a presentation </w:t>
      </w:r>
      <w:r w:rsidR="00020A0E">
        <w:t>like what you</w:t>
      </w:r>
      <w:r w:rsidR="00857331">
        <w:t xml:space="preserve"> might see on </w:t>
      </w:r>
      <w:r w:rsidR="006D57C6">
        <w:t xml:space="preserve">the show, </w:t>
      </w:r>
      <w:r w:rsidR="00857331">
        <w:t>Shark Tank</w:t>
      </w:r>
      <w:r w:rsidR="006D57C6">
        <w:t>.</w:t>
      </w:r>
      <w:r w:rsidR="00857331">
        <w:t xml:space="preserve"> </w:t>
      </w:r>
      <w:r w:rsidR="006D57C6">
        <w:t>Y</w:t>
      </w:r>
      <w:r w:rsidR="00857331">
        <w:t xml:space="preserve">ou </w:t>
      </w:r>
      <w:r w:rsidR="006D57C6">
        <w:t xml:space="preserve">will </w:t>
      </w:r>
      <w:r w:rsidR="00857331">
        <w:t>identify how you will b</w:t>
      </w:r>
      <w:r w:rsidR="00F75B39">
        <w:t>e creating revenue and how much funding you need to make that happen.</w:t>
      </w:r>
    </w:p>
    <w:p w14:paraId="3F6D870B" w14:textId="061E8668" w:rsidR="008E61C8" w:rsidRDefault="008E61C8" w:rsidP="008E61C8">
      <w:pPr>
        <w:shd w:val="clear" w:color="auto" w:fill="FFFFFF"/>
        <w:spacing w:before="180" w:after="180"/>
      </w:pPr>
      <w:r>
        <w:t xml:space="preserve">The topic is up to you!  It </w:t>
      </w:r>
      <w:r w:rsidR="008A4721">
        <w:t>needs</w:t>
      </w:r>
      <w:r>
        <w:t xml:space="preserve"> to have an intuitive interface </w:t>
      </w:r>
      <w:r w:rsidR="00D57673">
        <w:t>and be</w:t>
      </w:r>
      <w:r w:rsidR="00E27DAF">
        <w:t xml:space="preserve"> </w:t>
      </w:r>
      <w:r w:rsidR="00FE7CF5">
        <w:t>interactive</w:t>
      </w:r>
      <w:r w:rsidR="00D57673">
        <w:t xml:space="preserve"> </w:t>
      </w:r>
      <w:r w:rsidR="001E05C0">
        <w:t>/</w:t>
      </w:r>
      <w:r w:rsidR="00D57673">
        <w:t xml:space="preserve"> </w:t>
      </w:r>
      <w:r w:rsidR="00E27DAF">
        <w:t>useful</w:t>
      </w:r>
      <w:r w:rsidR="00D57673">
        <w:t>.</w:t>
      </w:r>
    </w:p>
    <w:p w14:paraId="01CEF741" w14:textId="2BE1DDC3" w:rsidR="008E61C8" w:rsidRDefault="001E05C0" w:rsidP="008E61C8">
      <w:pPr>
        <w:shd w:val="clear" w:color="auto" w:fill="FFFFFF"/>
        <w:spacing w:before="180" w:after="180"/>
      </w:pPr>
      <w:r>
        <w:t xml:space="preserve">The objective is </w:t>
      </w:r>
      <w:r w:rsidR="008E61C8">
        <w:t xml:space="preserve">to challenge yourselves by getting </w:t>
      </w:r>
      <w:r w:rsidR="0054353D">
        <w:t>a complex web app</w:t>
      </w:r>
      <w:r w:rsidR="008E61C8">
        <w:t xml:space="preserve"> working rather than creating a multi-page site.  This is your opportunity to take </w:t>
      </w:r>
      <w:r w:rsidR="0006777D">
        <w:t>everything</w:t>
      </w:r>
      <w:r w:rsidR="008E61C8">
        <w:t xml:space="preserve"> you have learned </w:t>
      </w:r>
      <w:proofErr w:type="gramStart"/>
      <w:r w:rsidR="0006777D">
        <w:t>in</w:t>
      </w:r>
      <w:proofErr w:type="gramEnd"/>
      <w:r w:rsidR="0006777D">
        <w:t xml:space="preserve"> the course </w:t>
      </w:r>
      <w:r w:rsidR="008E61C8">
        <w:t xml:space="preserve">(including how to figure out new web technologies) and create something </w:t>
      </w:r>
      <w:r w:rsidR="00FE7CF5">
        <w:t xml:space="preserve">seriously </w:t>
      </w:r>
      <w:r w:rsidR="008E61C8">
        <w:t>cool.</w:t>
      </w:r>
    </w:p>
    <w:p w14:paraId="33BC9A96" w14:textId="34D31D9E" w:rsidR="0021435C" w:rsidRDefault="003C03C5" w:rsidP="00E77353">
      <w:pPr>
        <w:shd w:val="clear" w:color="auto" w:fill="FFFFFF"/>
        <w:spacing w:before="180" w:after="180"/>
        <w:rPr>
          <w:rFonts w:asciiTheme="majorHAnsi" w:eastAsiaTheme="majorEastAsia" w:hAnsiTheme="majorHAnsi" w:cstheme="majorBidi"/>
          <w:b/>
          <w:bCs/>
          <w:color w:val="1089D4"/>
        </w:rPr>
      </w:pPr>
      <w:r>
        <w:rPr>
          <w:rFonts w:asciiTheme="majorHAnsi" w:eastAsiaTheme="majorEastAsia" w:hAnsiTheme="majorHAnsi" w:cstheme="majorBidi"/>
          <w:b/>
          <w:bCs/>
          <w:color w:val="1089D4"/>
        </w:rPr>
        <w:br/>
      </w:r>
      <w:r w:rsidR="00237548">
        <w:rPr>
          <w:rFonts w:asciiTheme="majorHAnsi" w:eastAsiaTheme="majorEastAsia" w:hAnsiTheme="majorHAnsi" w:cstheme="majorBidi"/>
          <w:b/>
          <w:bCs/>
          <w:color w:val="1089D4"/>
        </w:rPr>
        <w:t>Ideas</w:t>
      </w:r>
    </w:p>
    <w:p w14:paraId="263CF1D1" w14:textId="34230F55" w:rsidR="00237548" w:rsidRPr="00237548" w:rsidRDefault="00763E46" w:rsidP="00237548">
      <w:pPr>
        <w:shd w:val="clear" w:color="auto" w:fill="FFFFFF"/>
        <w:spacing w:before="180" w:after="180"/>
      </w:pPr>
      <w:r>
        <w:t>Below</w:t>
      </w:r>
      <w:r w:rsidR="00237548" w:rsidRPr="00237548">
        <w:t xml:space="preserve"> is a</w:t>
      </w:r>
      <w:r w:rsidR="0054353D">
        <w:t xml:space="preserve"> helpful </w:t>
      </w:r>
      <w:r w:rsidR="00237548" w:rsidRPr="00237548">
        <w:t>compendium of ideas</w:t>
      </w:r>
      <w:r w:rsidR="00B41894">
        <w:t xml:space="preserve"> (</w:t>
      </w:r>
      <w:r w:rsidR="00FE7CF5">
        <w:t>also</w:t>
      </w:r>
      <w:r w:rsidR="00237548" w:rsidRPr="00237548">
        <w:t xml:space="preserve"> </w:t>
      </w:r>
      <w:r w:rsidR="00237548">
        <w:t>approximately</w:t>
      </w:r>
      <w:r w:rsidR="00237548" w:rsidRPr="00237548">
        <w:t xml:space="preserve"> halfway down the page is a list of public </w:t>
      </w:r>
      <w:proofErr w:type="gramStart"/>
      <w:r w:rsidR="00237548" w:rsidRPr="00237548">
        <w:t>API's</w:t>
      </w:r>
      <w:proofErr w:type="gramEnd"/>
      <w:r w:rsidR="00B41894">
        <w:t xml:space="preserve">).  You do not need to use any of these, but </w:t>
      </w:r>
      <w:r w:rsidR="00791AA6">
        <w:t>the list may get your ideas flowing!</w:t>
      </w:r>
    </w:p>
    <w:p w14:paraId="06F6546C" w14:textId="63C30DD1" w:rsidR="00237548" w:rsidRPr="00237548" w:rsidRDefault="00763E46" w:rsidP="00237548">
      <w:pPr>
        <w:shd w:val="clear" w:color="auto" w:fill="FFFFFF"/>
        <w:spacing w:before="180" w:after="180"/>
      </w:pPr>
      <w:hyperlink r:id="rId9" w:history="1">
        <w:r w:rsidRPr="00AE3888">
          <w:rPr>
            <w:rStyle w:val="Hyperlink"/>
          </w:rPr>
          <w:t>https://flaviocopes.com/sample-app-ideas/</w:t>
        </w:r>
      </w:hyperlink>
      <w:r>
        <w:t xml:space="preserve"> </w:t>
      </w:r>
    </w:p>
    <w:p w14:paraId="01EC911F" w14:textId="2223FDA8" w:rsidR="0021435C" w:rsidRPr="0021435C" w:rsidRDefault="003C03C5" w:rsidP="0021435C">
      <w:pPr>
        <w:shd w:val="clear" w:color="auto" w:fill="FFFFFF"/>
        <w:spacing w:before="180" w:after="180"/>
        <w:rPr>
          <w:rFonts w:asciiTheme="majorHAnsi" w:eastAsiaTheme="majorEastAsia" w:hAnsiTheme="majorHAnsi" w:cstheme="majorBidi"/>
          <w:b/>
          <w:bCs/>
          <w:color w:val="1089D4"/>
        </w:rPr>
      </w:pPr>
      <w:r>
        <w:rPr>
          <w:rFonts w:asciiTheme="majorHAnsi" w:eastAsiaTheme="majorEastAsia" w:hAnsiTheme="majorHAnsi" w:cstheme="majorBidi"/>
          <w:b/>
          <w:bCs/>
          <w:color w:val="1089D4"/>
        </w:rPr>
        <w:br/>
      </w:r>
      <w:r w:rsidR="0021435C" w:rsidRPr="0021435C">
        <w:rPr>
          <w:rFonts w:asciiTheme="majorHAnsi" w:eastAsiaTheme="majorEastAsia" w:hAnsiTheme="majorHAnsi" w:cstheme="majorBidi"/>
          <w:b/>
          <w:bCs/>
          <w:color w:val="1089D4"/>
        </w:rPr>
        <w:t>Requirements:</w:t>
      </w:r>
    </w:p>
    <w:p w14:paraId="5E593DED" w14:textId="6FC26FB6" w:rsidR="0021435C" w:rsidRPr="0021435C" w:rsidRDefault="00CF4EC4" w:rsidP="0021435C">
      <w:pPr>
        <w:pStyle w:val="ListParagraph"/>
        <w:numPr>
          <w:ilvl w:val="0"/>
          <w:numId w:val="17"/>
        </w:numPr>
        <w:shd w:val="clear" w:color="auto" w:fill="FFFFFF"/>
        <w:spacing w:before="180" w:after="180"/>
      </w:pPr>
      <w:r>
        <w:t>U</w:t>
      </w:r>
      <w:r w:rsidR="0021435C" w:rsidRPr="0021435C">
        <w:t>se HTML/CSS/</w:t>
      </w:r>
      <w:proofErr w:type="spellStart"/>
      <w:r w:rsidR="0021435C" w:rsidRPr="0021435C">
        <w:t>Javascript</w:t>
      </w:r>
      <w:proofErr w:type="spellEnd"/>
      <w:r w:rsidR="0021435C" w:rsidRPr="0021435C">
        <w:t xml:space="preserve"> and</w:t>
      </w:r>
      <w:r w:rsidR="00C860FC">
        <w:t xml:space="preserve"> </w:t>
      </w:r>
      <w:r>
        <w:t>optionally</w:t>
      </w:r>
      <w:r w:rsidR="0021435C" w:rsidRPr="0021435C">
        <w:t xml:space="preserve"> jQuery</w:t>
      </w:r>
    </w:p>
    <w:p w14:paraId="20A98C7C" w14:textId="2351196B" w:rsidR="0021435C" w:rsidRPr="0021435C" w:rsidRDefault="0021435C" w:rsidP="0021435C">
      <w:pPr>
        <w:pStyle w:val="ListParagraph"/>
        <w:numPr>
          <w:ilvl w:val="0"/>
          <w:numId w:val="17"/>
        </w:numPr>
        <w:shd w:val="clear" w:color="auto" w:fill="FFFFFF"/>
        <w:spacing w:before="180" w:after="180"/>
      </w:pPr>
      <w:r w:rsidRPr="0021435C">
        <w:t>Must use a database</w:t>
      </w:r>
      <w:r w:rsidR="002B3163">
        <w:t xml:space="preserve"> </w:t>
      </w:r>
      <w:r w:rsidR="00CF4EC4">
        <w:t>(SQL or NoSQL)</w:t>
      </w:r>
    </w:p>
    <w:p w14:paraId="237F2D4B" w14:textId="084F8DE2" w:rsidR="0021435C" w:rsidRPr="0021435C" w:rsidRDefault="0021435C" w:rsidP="0021435C">
      <w:pPr>
        <w:pStyle w:val="ListParagraph"/>
        <w:numPr>
          <w:ilvl w:val="0"/>
          <w:numId w:val="17"/>
        </w:numPr>
        <w:shd w:val="clear" w:color="auto" w:fill="FFFFFF"/>
        <w:spacing w:before="180" w:after="180"/>
      </w:pPr>
      <w:proofErr w:type="gramStart"/>
      <w:r w:rsidRPr="0021435C">
        <w:t>Must</w:t>
      </w:r>
      <w:proofErr w:type="gramEnd"/>
      <w:r w:rsidRPr="0021435C">
        <w:t xml:space="preserve"> use a </w:t>
      </w:r>
      <w:r w:rsidR="00CF4EC4">
        <w:t>server-side</w:t>
      </w:r>
      <w:r w:rsidRPr="0021435C">
        <w:t xml:space="preserve"> </w:t>
      </w:r>
      <w:r w:rsidR="00CF4EC4">
        <w:t>technology</w:t>
      </w:r>
      <w:r w:rsidRPr="0021435C">
        <w:t xml:space="preserve"> - you </w:t>
      </w:r>
      <w:r w:rsidR="00CF4EC4">
        <w:t>may</w:t>
      </w:r>
      <w:r w:rsidRPr="0021435C">
        <w:t xml:space="preserve"> use PHP </w:t>
      </w:r>
      <w:proofErr w:type="gramStart"/>
      <w:r w:rsidRPr="0021435C">
        <w:t xml:space="preserve">or  </w:t>
      </w:r>
      <w:r>
        <w:t>N</w:t>
      </w:r>
      <w:r w:rsidRPr="0021435C">
        <w:t>ode.js</w:t>
      </w:r>
      <w:proofErr w:type="gramEnd"/>
      <w:r w:rsidRPr="0021435C">
        <w:t xml:space="preserve"> </w:t>
      </w:r>
      <w:r>
        <w:t>(or both!)</w:t>
      </w:r>
    </w:p>
    <w:p w14:paraId="60F94B38" w14:textId="77777777" w:rsidR="0021435C" w:rsidRDefault="0021435C" w:rsidP="0021435C">
      <w:pPr>
        <w:pStyle w:val="ListParagraph"/>
        <w:numPr>
          <w:ilvl w:val="0"/>
          <w:numId w:val="17"/>
        </w:numPr>
        <w:shd w:val="clear" w:color="auto" w:fill="FFFFFF"/>
        <w:spacing w:before="180" w:after="180"/>
      </w:pPr>
      <w:r w:rsidRPr="0021435C">
        <w:t>Must use an external API</w:t>
      </w:r>
    </w:p>
    <w:p w14:paraId="3AB29106" w14:textId="71CB25E8" w:rsidR="00EA59A6" w:rsidRDefault="00EA59A6" w:rsidP="0021435C">
      <w:pPr>
        <w:pStyle w:val="ListParagraph"/>
        <w:numPr>
          <w:ilvl w:val="0"/>
          <w:numId w:val="17"/>
        </w:numPr>
        <w:shd w:val="clear" w:color="auto" w:fill="FFFFFF"/>
        <w:spacing w:before="180" w:after="180"/>
      </w:pPr>
      <w:r>
        <w:t xml:space="preserve">You need to use technologies covered in class.  You may </w:t>
      </w:r>
      <w:r w:rsidR="004506F9">
        <w:t>request</w:t>
      </w:r>
      <w:r>
        <w:t xml:space="preserve"> permission</w:t>
      </w:r>
      <w:r w:rsidR="004506F9">
        <w:t xml:space="preserve"> to use </w:t>
      </w:r>
      <w:proofErr w:type="gramStart"/>
      <w:r w:rsidR="004506F9">
        <w:t>a technology</w:t>
      </w:r>
      <w:proofErr w:type="gramEnd"/>
      <w:r w:rsidR="004506F9">
        <w:t xml:space="preserve"> that is beyond the course. </w:t>
      </w:r>
    </w:p>
    <w:p w14:paraId="5AC32EAF" w14:textId="4CC416DF" w:rsidR="00D304A9" w:rsidRDefault="00D304A9" w:rsidP="0021435C">
      <w:pPr>
        <w:pStyle w:val="ListParagraph"/>
        <w:numPr>
          <w:ilvl w:val="0"/>
          <w:numId w:val="17"/>
        </w:numPr>
        <w:shd w:val="clear" w:color="auto" w:fill="FFFFFF"/>
        <w:spacing w:before="180" w:after="180"/>
      </w:pPr>
      <w:r>
        <w:t xml:space="preserve">Must be interactive and transactional – </w:t>
      </w:r>
      <w:proofErr w:type="spellStart"/>
      <w:r>
        <w:t>ie</w:t>
      </w:r>
      <w:proofErr w:type="spellEnd"/>
      <w:r>
        <w:t xml:space="preserve"> – it must perform a useful service for the user</w:t>
      </w:r>
    </w:p>
    <w:p w14:paraId="7618C7AA" w14:textId="12B96525" w:rsidR="008A4721" w:rsidRDefault="008A4721" w:rsidP="0021435C">
      <w:pPr>
        <w:pStyle w:val="ListParagraph"/>
        <w:numPr>
          <w:ilvl w:val="0"/>
          <w:numId w:val="17"/>
        </w:numPr>
        <w:shd w:val="clear" w:color="auto" w:fill="FFFFFF"/>
        <w:spacing w:before="180" w:after="180"/>
      </w:pPr>
      <w:r>
        <w:t xml:space="preserve">Must be responsive to 600px wide </w:t>
      </w:r>
      <w:r w:rsidR="000301F2">
        <w:t xml:space="preserve">unless an exception is requested </w:t>
      </w:r>
      <w:r w:rsidR="000301F2" w:rsidRPr="005519B6">
        <w:rPr>
          <w:i/>
          <w:iCs/>
        </w:rPr>
        <w:t>and</w:t>
      </w:r>
      <w:r w:rsidR="000301F2">
        <w:t xml:space="preserve"> approved.</w:t>
      </w:r>
    </w:p>
    <w:p w14:paraId="17345005" w14:textId="6359A4D1" w:rsidR="00C23A83" w:rsidRPr="0021435C" w:rsidRDefault="000301F2" w:rsidP="000301F2">
      <w:pPr>
        <w:shd w:val="clear" w:color="auto" w:fill="FFFFFF"/>
        <w:spacing w:before="180" w:after="180"/>
        <w:ind w:left="360"/>
      </w:pPr>
      <w:r>
        <w:t>Note</w:t>
      </w:r>
      <w:r w:rsidR="00C23A83">
        <w:t>s</w:t>
      </w:r>
      <w:r>
        <w:t xml:space="preserve">:  </w:t>
      </w:r>
      <w:r w:rsidR="00C23A83">
        <w:br/>
      </w:r>
      <w:r>
        <w:t xml:space="preserve">This project must be </w:t>
      </w:r>
      <w:r w:rsidR="00C23A83">
        <w:t xml:space="preserve">sufficiently different than any assignment </w:t>
      </w:r>
      <w:r w:rsidR="00142DC2">
        <w:t>from this course</w:t>
      </w:r>
      <w:r w:rsidR="005519B6">
        <w:t>.</w:t>
      </w:r>
      <w:r w:rsidR="00C23A83">
        <w:br/>
        <w:t>If you choose to add on to your midterm, you will need to add significant functionality to be considered worthy of a final project.</w:t>
      </w:r>
    </w:p>
    <w:p w14:paraId="5FF2EA8A" w14:textId="0CEB6FF0" w:rsidR="0021435C" w:rsidRPr="0021435C" w:rsidRDefault="0021435C" w:rsidP="3359ABD7">
      <w:pPr>
        <w:shd w:val="clear" w:color="auto" w:fill="FFFFFF" w:themeFill="background1"/>
        <w:spacing w:before="180" w:after="180"/>
      </w:pPr>
      <w:r>
        <w:br/>
      </w:r>
    </w:p>
    <w:p w14:paraId="74F0824F" w14:textId="46B99BC3" w:rsidR="0021435C" w:rsidRPr="0021435C" w:rsidRDefault="0021435C" w:rsidP="3359ABD7">
      <w:pPr>
        <w:spacing w:before="180" w:after="180"/>
      </w:pPr>
      <w:r>
        <w:br w:type="page"/>
      </w:r>
    </w:p>
    <w:p w14:paraId="56C78D4B" w14:textId="24F08CF8" w:rsidR="0021435C" w:rsidRPr="0021435C" w:rsidRDefault="3359ABD7" w:rsidP="3359ABD7">
      <w:pPr>
        <w:shd w:val="clear" w:color="auto" w:fill="FFFFFF" w:themeFill="background1"/>
        <w:spacing w:before="180" w:after="180"/>
        <w:rPr>
          <w:b/>
          <w:bCs/>
          <w:i/>
          <w:iCs/>
        </w:rPr>
      </w:pPr>
      <w:r w:rsidRPr="3359ABD7">
        <w:rPr>
          <w:b/>
          <w:bCs/>
          <w:i/>
          <w:iCs/>
        </w:rPr>
        <w:lastRenderedPageBreak/>
        <w:t>There is NO requirement for:</w:t>
      </w:r>
    </w:p>
    <w:p w14:paraId="2E157845" w14:textId="77777777" w:rsidR="0021435C" w:rsidRPr="0021435C" w:rsidRDefault="0021435C" w:rsidP="0021435C">
      <w:pPr>
        <w:pStyle w:val="ListParagraph"/>
        <w:numPr>
          <w:ilvl w:val="0"/>
          <w:numId w:val="18"/>
        </w:numPr>
        <w:shd w:val="clear" w:color="auto" w:fill="FFFFFF"/>
        <w:spacing w:before="180" w:after="180"/>
      </w:pPr>
      <w:r w:rsidRPr="0021435C">
        <w:t># of pages</w:t>
      </w:r>
    </w:p>
    <w:p w14:paraId="08B3C11E" w14:textId="77777777" w:rsidR="0021435C" w:rsidRPr="0021435C" w:rsidRDefault="0021435C" w:rsidP="0021435C">
      <w:pPr>
        <w:pStyle w:val="ListParagraph"/>
        <w:numPr>
          <w:ilvl w:val="0"/>
          <w:numId w:val="18"/>
        </w:numPr>
        <w:shd w:val="clear" w:color="auto" w:fill="FFFFFF"/>
        <w:spacing w:before="180" w:after="180"/>
      </w:pPr>
      <w:r w:rsidRPr="0021435C">
        <w:t># of forms</w:t>
      </w:r>
    </w:p>
    <w:p w14:paraId="78649A17" w14:textId="73044B66" w:rsidR="0021435C" w:rsidRDefault="0021435C" w:rsidP="0021435C">
      <w:pPr>
        <w:pStyle w:val="ListParagraph"/>
        <w:numPr>
          <w:ilvl w:val="0"/>
          <w:numId w:val="18"/>
        </w:numPr>
        <w:shd w:val="clear" w:color="auto" w:fill="FFFFFF"/>
        <w:spacing w:before="180" w:after="180"/>
      </w:pPr>
      <w:r w:rsidRPr="0021435C">
        <w:t># of lines of code</w:t>
      </w:r>
    </w:p>
    <w:p w14:paraId="192D4959" w14:textId="0D02028F" w:rsidR="0006777D" w:rsidRPr="0021435C" w:rsidRDefault="0006777D" w:rsidP="0006777D">
      <w:pPr>
        <w:shd w:val="clear" w:color="auto" w:fill="FFFFFF"/>
        <w:spacing w:before="180" w:after="180"/>
      </w:pPr>
      <w:r>
        <w:t xml:space="preserve">However, there are </w:t>
      </w:r>
      <w:r w:rsidR="00D75AC3">
        <w:t xml:space="preserve">a few </w:t>
      </w:r>
      <w:proofErr w:type="gramStart"/>
      <w:r w:rsidR="00D75AC3">
        <w:t>givens</w:t>
      </w:r>
      <w:proofErr w:type="gramEnd"/>
      <w:r w:rsidR="00D75AC3">
        <w:t>:  it must be responsive/mobile friendly, have reasonable aesthetics,</w:t>
      </w:r>
      <w:r w:rsidR="00485DF8">
        <w:t xml:space="preserve"> have</w:t>
      </w:r>
      <w:r w:rsidR="00D75AC3">
        <w:t xml:space="preserve"> consistent styling and branding</w:t>
      </w:r>
      <w:r w:rsidR="00EA59A6">
        <w:t>.</w:t>
      </w:r>
    </w:p>
    <w:p w14:paraId="3038416A" w14:textId="7B0AD1FC" w:rsidR="00E77353" w:rsidRPr="00E77353" w:rsidRDefault="001113B0" w:rsidP="3359ABD7">
      <w:pPr>
        <w:shd w:val="clear" w:color="auto" w:fill="FFFFFF" w:themeFill="background1"/>
        <w:spacing w:before="180" w:after="180"/>
      </w:pPr>
      <w:r>
        <w:br/>
      </w:r>
    </w:p>
    <w:p w14:paraId="2F12A146" w14:textId="349F1691" w:rsidR="00E77353" w:rsidRPr="00E77353" w:rsidRDefault="00E77353" w:rsidP="3359ABD7">
      <w:pPr>
        <w:shd w:val="clear" w:color="auto" w:fill="FFFFFF" w:themeFill="background1"/>
        <w:spacing w:before="180" w:after="180"/>
        <w:rPr>
          <w:rFonts w:asciiTheme="majorHAnsi" w:eastAsiaTheme="majorEastAsia" w:hAnsiTheme="majorHAnsi" w:cstheme="majorBidi"/>
          <w:b/>
          <w:bCs/>
          <w:color w:val="1089D4"/>
        </w:rPr>
      </w:pPr>
    </w:p>
    <w:p w14:paraId="5C46FF09" w14:textId="413A42F2" w:rsidR="00E77353" w:rsidRPr="00E77353" w:rsidRDefault="00E77353" w:rsidP="3359ABD7">
      <w:pPr>
        <w:shd w:val="clear" w:color="auto" w:fill="FFFFFF" w:themeFill="background1"/>
        <w:spacing w:before="180" w:after="180"/>
        <w:rPr>
          <w:rFonts w:asciiTheme="majorHAnsi" w:eastAsiaTheme="majorEastAsia" w:hAnsiTheme="majorHAnsi" w:cstheme="majorBidi"/>
          <w:b/>
          <w:bCs/>
          <w:color w:val="1089D4"/>
        </w:rPr>
      </w:pPr>
    </w:p>
    <w:p w14:paraId="74AA2C2A" w14:textId="7905879D" w:rsidR="00E77353" w:rsidRPr="00E77353" w:rsidRDefault="00E77353" w:rsidP="3359ABD7">
      <w:pPr>
        <w:shd w:val="clear" w:color="auto" w:fill="FFFFFF" w:themeFill="background1"/>
        <w:spacing w:before="180" w:after="180"/>
        <w:rPr>
          <w:rFonts w:asciiTheme="majorHAnsi" w:eastAsiaTheme="majorEastAsia" w:hAnsiTheme="majorHAnsi" w:cstheme="majorBidi"/>
          <w:b/>
          <w:bCs/>
          <w:color w:val="1089D4"/>
        </w:rPr>
      </w:pPr>
    </w:p>
    <w:p w14:paraId="5A4ADCAA" w14:textId="35027F9D" w:rsidR="00E77353" w:rsidRPr="00E77353" w:rsidRDefault="3359ABD7" w:rsidP="3359ABD7">
      <w:pPr>
        <w:shd w:val="clear" w:color="auto" w:fill="FFFFFF" w:themeFill="background1"/>
        <w:spacing w:before="180" w:after="180"/>
        <w:rPr>
          <w:rFonts w:asciiTheme="majorHAnsi" w:eastAsiaTheme="majorEastAsia" w:hAnsiTheme="majorHAnsi" w:cstheme="majorBidi"/>
          <w:b/>
          <w:bCs/>
          <w:color w:val="1089D4"/>
        </w:rPr>
      </w:pPr>
      <w:r w:rsidRPr="3359ABD7">
        <w:rPr>
          <w:rFonts w:asciiTheme="majorHAnsi" w:eastAsiaTheme="majorEastAsia" w:hAnsiTheme="majorHAnsi" w:cstheme="majorBidi"/>
          <w:b/>
          <w:bCs/>
          <w:color w:val="1089D4"/>
        </w:rPr>
        <w:t>Final Project Review Presentation</w:t>
      </w:r>
    </w:p>
    <w:p w14:paraId="688BE700" w14:textId="124B5CEF" w:rsidR="000C653F" w:rsidRPr="000C653F" w:rsidRDefault="000C653F" w:rsidP="00690E3D">
      <w:pPr>
        <w:pStyle w:val="ListParagraph"/>
        <w:numPr>
          <w:ilvl w:val="0"/>
          <w:numId w:val="14"/>
        </w:numPr>
        <w:shd w:val="clear" w:color="auto" w:fill="FFFFFF"/>
        <w:spacing w:before="180" w:after="180"/>
      </w:pPr>
      <w:r w:rsidRPr="000C653F">
        <w:t>7-10 minutes</w:t>
      </w:r>
    </w:p>
    <w:p w14:paraId="336C87E3" w14:textId="616AF178" w:rsidR="001113B0" w:rsidRPr="000C653F" w:rsidRDefault="00E77353" w:rsidP="001113B0">
      <w:pPr>
        <w:pStyle w:val="ListParagraph"/>
        <w:numPr>
          <w:ilvl w:val="0"/>
          <w:numId w:val="14"/>
        </w:numPr>
        <w:shd w:val="clear" w:color="auto" w:fill="FFFFFF"/>
        <w:spacing w:before="180" w:after="180"/>
      </w:pPr>
      <w:r w:rsidRPr="000C653F">
        <w:t xml:space="preserve">name of the </w:t>
      </w:r>
      <w:r w:rsidR="001113B0">
        <w:t>app</w:t>
      </w:r>
      <w:r w:rsidRPr="000C653F">
        <w:t xml:space="preserve"> and what </w:t>
      </w:r>
      <w:proofErr w:type="gramStart"/>
      <w:r w:rsidRPr="000C653F">
        <w:t>is its purpose</w:t>
      </w:r>
      <w:proofErr w:type="gramEnd"/>
    </w:p>
    <w:p w14:paraId="64E4F4AF" w14:textId="7038E4E9" w:rsidR="00E77353" w:rsidRPr="000C653F" w:rsidRDefault="00E77353" w:rsidP="00690E3D">
      <w:pPr>
        <w:pStyle w:val="ListParagraph"/>
        <w:numPr>
          <w:ilvl w:val="0"/>
          <w:numId w:val="14"/>
        </w:numPr>
        <w:shd w:val="clear" w:color="auto" w:fill="FFFFFF"/>
        <w:spacing w:before="180" w:after="180"/>
      </w:pPr>
      <w:r w:rsidRPr="000C653F">
        <w:t>design considerations</w:t>
      </w:r>
    </w:p>
    <w:p w14:paraId="3E8BD1DD" w14:textId="43DE363F" w:rsidR="00E77353" w:rsidRDefault="00E77353" w:rsidP="00690E3D">
      <w:pPr>
        <w:pStyle w:val="ListParagraph"/>
        <w:numPr>
          <w:ilvl w:val="0"/>
          <w:numId w:val="14"/>
        </w:numPr>
        <w:shd w:val="clear" w:color="auto" w:fill="FFFFFF"/>
        <w:spacing w:before="180" w:after="180"/>
      </w:pPr>
      <w:r w:rsidRPr="000C653F">
        <w:t xml:space="preserve">show </w:t>
      </w:r>
      <w:r w:rsidR="001113B0">
        <w:t>it off!</w:t>
      </w:r>
      <w:r w:rsidRPr="000C653F">
        <w:t xml:space="preserve"> </w:t>
      </w:r>
      <w:proofErr w:type="gramStart"/>
      <w:r w:rsidRPr="000C653F">
        <w:t>note</w:t>
      </w:r>
      <w:proofErr w:type="gramEnd"/>
      <w:r w:rsidRPr="000C653F">
        <w:t xml:space="preserve"> any special features</w:t>
      </w:r>
    </w:p>
    <w:p w14:paraId="10DEC2D1" w14:textId="572FB2CF" w:rsidR="008A08CF" w:rsidRPr="000C653F" w:rsidRDefault="005D1A0E" w:rsidP="00690E3D">
      <w:pPr>
        <w:pStyle w:val="ListParagraph"/>
        <w:numPr>
          <w:ilvl w:val="0"/>
          <w:numId w:val="14"/>
        </w:numPr>
        <w:shd w:val="clear" w:color="auto" w:fill="FFFFFF"/>
        <w:spacing w:before="180" w:after="180"/>
      </w:pPr>
      <w:r>
        <w:t xml:space="preserve">what are you asking from the </w:t>
      </w:r>
      <w:r w:rsidR="00761C53">
        <w:t>“</w:t>
      </w:r>
      <w:r>
        <w:t>Sharks</w:t>
      </w:r>
      <w:r w:rsidR="00761C53">
        <w:t xml:space="preserve">”, </w:t>
      </w:r>
      <w:r>
        <w:t xml:space="preserve">and </w:t>
      </w:r>
      <w:r w:rsidR="00B21FFF">
        <w:t>what you are willing to give</w:t>
      </w:r>
      <w:r w:rsidR="00D535D9">
        <w:t xml:space="preserve"> up </w:t>
      </w:r>
      <w:proofErr w:type="gramStart"/>
      <w:r w:rsidR="00D535D9">
        <w:t>to get</w:t>
      </w:r>
      <w:proofErr w:type="gramEnd"/>
      <w:r w:rsidR="00D535D9">
        <w:t xml:space="preserve"> it</w:t>
      </w:r>
      <w:r w:rsidR="00B21FFF">
        <w:t>.</w:t>
      </w:r>
    </w:p>
    <w:p w14:paraId="14FEE188" w14:textId="150E1C1C" w:rsidR="00E77353" w:rsidRPr="000C653F" w:rsidRDefault="00B21FFF" w:rsidP="00690E3D">
      <w:pPr>
        <w:pStyle w:val="ListParagraph"/>
        <w:numPr>
          <w:ilvl w:val="0"/>
          <w:numId w:val="14"/>
        </w:numPr>
        <w:shd w:val="clear" w:color="auto" w:fill="FFFFFF"/>
        <w:spacing w:before="180" w:after="180"/>
      </w:pPr>
      <w:r>
        <w:t>Any other info you think is relevant</w:t>
      </w:r>
    </w:p>
    <w:p w14:paraId="061DCA6D" w14:textId="75DD9B3F" w:rsidR="00EE31C8" w:rsidRPr="00EE31C8" w:rsidRDefault="00EE31C8" w:rsidP="00D737D8">
      <w:pPr>
        <w:pStyle w:val="ListParagraph"/>
        <w:shd w:val="clear" w:color="auto" w:fill="FFFFFF"/>
        <w:spacing w:before="180" w:after="180"/>
        <w:ind w:left="360"/>
      </w:pPr>
    </w:p>
    <w:p w14:paraId="620D6139" w14:textId="50DA9D93" w:rsidR="00C2769B" w:rsidRDefault="00C2769B" w:rsidP="00C2769B">
      <w:pPr>
        <w:pStyle w:val="Heading2"/>
      </w:pPr>
      <w:r>
        <w:t>Rubric</w:t>
      </w:r>
    </w:p>
    <w:p w14:paraId="55C6A36B" w14:textId="062F280B" w:rsidR="00F95DBD" w:rsidRDefault="00F95DBD" w:rsidP="00F95DBD">
      <w:r>
        <w:t>Meets requirements: 40 points</w:t>
      </w:r>
    </w:p>
    <w:p w14:paraId="5CF4B077" w14:textId="0C97C3D4" w:rsidR="00F95DBD" w:rsidRDefault="00F95DBD" w:rsidP="00F95DBD">
      <w:r>
        <w:t>Works</w:t>
      </w:r>
      <w:r w:rsidR="00244CDC">
        <w:t xml:space="preserve"> </w:t>
      </w:r>
      <w:r>
        <w:t>/ technical excellence</w:t>
      </w:r>
      <w:r w:rsidR="00E6277D">
        <w:t xml:space="preserve"> / creativity</w:t>
      </w:r>
      <w:proofErr w:type="gramStart"/>
      <w:r>
        <w:t xml:space="preserve">:  </w:t>
      </w:r>
      <w:r w:rsidR="00D41CAC">
        <w:t>up</w:t>
      </w:r>
      <w:proofErr w:type="gramEnd"/>
      <w:r w:rsidR="00D41CAC">
        <w:t xml:space="preserve"> to </w:t>
      </w:r>
      <w:r w:rsidR="001B39DE">
        <w:t>4</w:t>
      </w:r>
      <w:r w:rsidR="00D41CAC">
        <w:t>5</w:t>
      </w:r>
      <w:r>
        <w:t xml:space="preserve"> points</w:t>
      </w:r>
    </w:p>
    <w:p w14:paraId="399127B2" w14:textId="360FAE1C" w:rsidR="00F95DBD" w:rsidRDefault="00E6277D" w:rsidP="00F95DBD">
      <w:r>
        <w:t>Deliverables/</w:t>
      </w:r>
      <w:r w:rsidR="00F95DBD">
        <w:t>Slide deck/Presentation</w:t>
      </w:r>
      <w:proofErr w:type="gramStart"/>
      <w:r w:rsidR="00F95DBD">
        <w:t xml:space="preserve">:  </w:t>
      </w:r>
      <w:r w:rsidR="00244CDC">
        <w:t>20</w:t>
      </w:r>
      <w:proofErr w:type="gramEnd"/>
      <w:r w:rsidR="00F95DBD">
        <w:t xml:space="preserve"> points</w:t>
      </w:r>
    </w:p>
    <w:sectPr w:rsidR="00F95DBD" w:rsidSect="00EA5BE2">
      <w:footerReference w:type="default" r:id="rId10"/>
      <w:pgSz w:w="12240" w:h="15840" w:code="1"/>
      <w:pgMar w:top="864" w:right="1296" w:bottom="864" w:left="1296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396B1" w14:textId="77777777" w:rsidR="008C42CB" w:rsidRDefault="008C42CB">
      <w:pPr>
        <w:spacing w:after="0"/>
      </w:pPr>
      <w:r>
        <w:separator/>
      </w:r>
    </w:p>
  </w:endnote>
  <w:endnote w:type="continuationSeparator" w:id="0">
    <w:p w14:paraId="5627AC1F" w14:textId="77777777" w:rsidR="008C42CB" w:rsidRDefault="008C42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9C66C" w14:textId="77777777" w:rsidR="008C42CB" w:rsidRDefault="008C42CB">
      <w:pPr>
        <w:spacing w:after="0"/>
      </w:pPr>
      <w:r>
        <w:separator/>
      </w:r>
    </w:p>
  </w:footnote>
  <w:footnote w:type="continuationSeparator" w:id="0">
    <w:p w14:paraId="345D2E92" w14:textId="77777777" w:rsidR="008C42CB" w:rsidRDefault="008C42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3705734"/>
    <w:multiLevelType w:val="multilevel"/>
    <w:tmpl w:val="6DF00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D3440"/>
    <w:multiLevelType w:val="hybridMultilevel"/>
    <w:tmpl w:val="92D6C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D226BA"/>
    <w:multiLevelType w:val="hybridMultilevel"/>
    <w:tmpl w:val="D04213A0"/>
    <w:lvl w:ilvl="0" w:tplc="3530F33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C90846"/>
    <w:multiLevelType w:val="hybridMultilevel"/>
    <w:tmpl w:val="2A9C1E80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5709DC"/>
    <w:multiLevelType w:val="multilevel"/>
    <w:tmpl w:val="DB18A15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85A83"/>
    <w:multiLevelType w:val="hybridMultilevel"/>
    <w:tmpl w:val="3226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51A82"/>
    <w:multiLevelType w:val="hybridMultilevel"/>
    <w:tmpl w:val="4C04A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D4D21"/>
    <w:multiLevelType w:val="hybridMultilevel"/>
    <w:tmpl w:val="552C0A12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232460">
    <w:abstractNumId w:val="13"/>
  </w:num>
  <w:num w:numId="2" w16cid:durableId="1055814983">
    <w:abstractNumId w:val="7"/>
  </w:num>
  <w:num w:numId="3" w16cid:durableId="1670326253">
    <w:abstractNumId w:val="6"/>
  </w:num>
  <w:num w:numId="4" w16cid:durableId="1438328626">
    <w:abstractNumId w:val="5"/>
  </w:num>
  <w:num w:numId="5" w16cid:durableId="1958635007">
    <w:abstractNumId w:val="4"/>
  </w:num>
  <w:num w:numId="6" w16cid:durableId="1890995064">
    <w:abstractNumId w:val="8"/>
  </w:num>
  <w:num w:numId="7" w16cid:durableId="1773432738">
    <w:abstractNumId w:val="3"/>
  </w:num>
  <w:num w:numId="8" w16cid:durableId="1944798015">
    <w:abstractNumId w:val="2"/>
  </w:num>
  <w:num w:numId="9" w16cid:durableId="1046830202">
    <w:abstractNumId w:val="1"/>
  </w:num>
  <w:num w:numId="10" w16cid:durableId="97339011">
    <w:abstractNumId w:val="0"/>
  </w:num>
  <w:num w:numId="11" w16cid:durableId="145710164">
    <w:abstractNumId w:val="14"/>
  </w:num>
  <w:num w:numId="12" w16cid:durableId="288587558">
    <w:abstractNumId w:val="9"/>
  </w:num>
  <w:num w:numId="13" w16cid:durableId="1371343858">
    <w:abstractNumId w:val="11"/>
  </w:num>
  <w:num w:numId="14" w16cid:durableId="1608385673">
    <w:abstractNumId w:val="10"/>
  </w:num>
  <w:num w:numId="15" w16cid:durableId="432169696">
    <w:abstractNumId w:val="12"/>
  </w:num>
  <w:num w:numId="16" w16cid:durableId="546337038">
    <w:abstractNumId w:val="17"/>
  </w:num>
  <w:num w:numId="17" w16cid:durableId="151529876">
    <w:abstractNumId w:val="15"/>
  </w:num>
  <w:num w:numId="18" w16cid:durableId="1792747103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57BE"/>
    <w:rsid w:val="00015E36"/>
    <w:rsid w:val="00020A0E"/>
    <w:rsid w:val="000301F2"/>
    <w:rsid w:val="00036283"/>
    <w:rsid w:val="00040D5E"/>
    <w:rsid w:val="0004793E"/>
    <w:rsid w:val="00047D9B"/>
    <w:rsid w:val="0006178B"/>
    <w:rsid w:val="0006777D"/>
    <w:rsid w:val="00091FE6"/>
    <w:rsid w:val="000A33B0"/>
    <w:rsid w:val="000B3953"/>
    <w:rsid w:val="000B4F8E"/>
    <w:rsid w:val="000B63B3"/>
    <w:rsid w:val="000C5FCB"/>
    <w:rsid w:val="000C653F"/>
    <w:rsid w:val="000D189E"/>
    <w:rsid w:val="000F0852"/>
    <w:rsid w:val="001113B0"/>
    <w:rsid w:val="001141DB"/>
    <w:rsid w:val="00121605"/>
    <w:rsid w:val="00124956"/>
    <w:rsid w:val="00135F13"/>
    <w:rsid w:val="00142DC2"/>
    <w:rsid w:val="00143117"/>
    <w:rsid w:val="00146A17"/>
    <w:rsid w:val="00153276"/>
    <w:rsid w:val="00162833"/>
    <w:rsid w:val="00182632"/>
    <w:rsid w:val="001A1180"/>
    <w:rsid w:val="001A148C"/>
    <w:rsid w:val="001B11B7"/>
    <w:rsid w:val="001B39DE"/>
    <w:rsid w:val="001C1A07"/>
    <w:rsid w:val="001C7396"/>
    <w:rsid w:val="001D25E7"/>
    <w:rsid w:val="001D54F3"/>
    <w:rsid w:val="001D6057"/>
    <w:rsid w:val="001E0110"/>
    <w:rsid w:val="001E05C0"/>
    <w:rsid w:val="001E1110"/>
    <w:rsid w:val="001E1E51"/>
    <w:rsid w:val="001E3502"/>
    <w:rsid w:val="001F18E4"/>
    <w:rsid w:val="00200E77"/>
    <w:rsid w:val="00201103"/>
    <w:rsid w:val="00203499"/>
    <w:rsid w:val="00203BFA"/>
    <w:rsid w:val="002101AD"/>
    <w:rsid w:val="0021435C"/>
    <w:rsid w:val="00216B82"/>
    <w:rsid w:val="002234F7"/>
    <w:rsid w:val="002340F6"/>
    <w:rsid w:val="00235FB2"/>
    <w:rsid w:val="002365F2"/>
    <w:rsid w:val="00237548"/>
    <w:rsid w:val="00240DF4"/>
    <w:rsid w:val="0024197D"/>
    <w:rsid w:val="00244CDC"/>
    <w:rsid w:val="002465FC"/>
    <w:rsid w:val="0025048D"/>
    <w:rsid w:val="0025172B"/>
    <w:rsid w:val="002562CF"/>
    <w:rsid w:val="00263051"/>
    <w:rsid w:val="00290CC6"/>
    <w:rsid w:val="002B3163"/>
    <w:rsid w:val="002B4012"/>
    <w:rsid w:val="002C4DEE"/>
    <w:rsid w:val="002C7DD3"/>
    <w:rsid w:val="002E183F"/>
    <w:rsid w:val="002E2F6C"/>
    <w:rsid w:val="002E469B"/>
    <w:rsid w:val="002E7AF3"/>
    <w:rsid w:val="002F30E3"/>
    <w:rsid w:val="002F3422"/>
    <w:rsid w:val="00315DC2"/>
    <w:rsid w:val="0031647E"/>
    <w:rsid w:val="003308D2"/>
    <w:rsid w:val="00334C19"/>
    <w:rsid w:val="0035335A"/>
    <w:rsid w:val="00356B4A"/>
    <w:rsid w:val="00357017"/>
    <w:rsid w:val="003659E9"/>
    <w:rsid w:val="003661BB"/>
    <w:rsid w:val="00367CE8"/>
    <w:rsid w:val="003858A9"/>
    <w:rsid w:val="003B0391"/>
    <w:rsid w:val="003B5B3D"/>
    <w:rsid w:val="003B7190"/>
    <w:rsid w:val="003C03C5"/>
    <w:rsid w:val="003E2D26"/>
    <w:rsid w:val="003E3EB5"/>
    <w:rsid w:val="003E6EAE"/>
    <w:rsid w:val="003F0031"/>
    <w:rsid w:val="003F44B0"/>
    <w:rsid w:val="004001BF"/>
    <w:rsid w:val="00417DD4"/>
    <w:rsid w:val="00433F82"/>
    <w:rsid w:val="004365EE"/>
    <w:rsid w:val="00446372"/>
    <w:rsid w:val="004506F9"/>
    <w:rsid w:val="0047050B"/>
    <w:rsid w:val="00473BD4"/>
    <w:rsid w:val="00474BA0"/>
    <w:rsid w:val="004762A7"/>
    <w:rsid w:val="00481C87"/>
    <w:rsid w:val="00485DF8"/>
    <w:rsid w:val="004A4D73"/>
    <w:rsid w:val="004B3A36"/>
    <w:rsid w:val="004D21F9"/>
    <w:rsid w:val="004D52B4"/>
    <w:rsid w:val="004F76F3"/>
    <w:rsid w:val="0050747C"/>
    <w:rsid w:val="00517246"/>
    <w:rsid w:val="0052314F"/>
    <w:rsid w:val="00532EAE"/>
    <w:rsid w:val="00540212"/>
    <w:rsid w:val="0054353D"/>
    <w:rsid w:val="00544E8A"/>
    <w:rsid w:val="005519B6"/>
    <w:rsid w:val="0055353F"/>
    <w:rsid w:val="00571634"/>
    <w:rsid w:val="0058385D"/>
    <w:rsid w:val="00583B71"/>
    <w:rsid w:val="00583C3C"/>
    <w:rsid w:val="0059049A"/>
    <w:rsid w:val="0059569D"/>
    <w:rsid w:val="005A38F7"/>
    <w:rsid w:val="005D1A0E"/>
    <w:rsid w:val="005D24DB"/>
    <w:rsid w:val="00607A0F"/>
    <w:rsid w:val="00626900"/>
    <w:rsid w:val="006302B0"/>
    <w:rsid w:val="00635885"/>
    <w:rsid w:val="0063645A"/>
    <w:rsid w:val="00645806"/>
    <w:rsid w:val="00645A75"/>
    <w:rsid w:val="00662522"/>
    <w:rsid w:val="00662BB5"/>
    <w:rsid w:val="006763F8"/>
    <w:rsid w:val="0068088A"/>
    <w:rsid w:val="00690E3D"/>
    <w:rsid w:val="006B4695"/>
    <w:rsid w:val="006B4979"/>
    <w:rsid w:val="006C3259"/>
    <w:rsid w:val="006C74CB"/>
    <w:rsid w:val="006C7F1B"/>
    <w:rsid w:val="006D1F82"/>
    <w:rsid w:val="006D57C6"/>
    <w:rsid w:val="006D7632"/>
    <w:rsid w:val="006F22E2"/>
    <w:rsid w:val="006F36C3"/>
    <w:rsid w:val="006F7190"/>
    <w:rsid w:val="0070718E"/>
    <w:rsid w:val="00720A44"/>
    <w:rsid w:val="00727E84"/>
    <w:rsid w:val="00744AEB"/>
    <w:rsid w:val="007459BD"/>
    <w:rsid w:val="007467F6"/>
    <w:rsid w:val="007512C8"/>
    <w:rsid w:val="00761C53"/>
    <w:rsid w:val="00763449"/>
    <w:rsid w:val="00763E46"/>
    <w:rsid w:val="0077111D"/>
    <w:rsid w:val="007824E9"/>
    <w:rsid w:val="00791AA6"/>
    <w:rsid w:val="007930CD"/>
    <w:rsid w:val="007A1BDD"/>
    <w:rsid w:val="007A2A26"/>
    <w:rsid w:val="007A540A"/>
    <w:rsid w:val="007A64CD"/>
    <w:rsid w:val="007A7CFA"/>
    <w:rsid w:val="007C398D"/>
    <w:rsid w:val="007C3D4E"/>
    <w:rsid w:val="007C587A"/>
    <w:rsid w:val="007C7D87"/>
    <w:rsid w:val="007D0C27"/>
    <w:rsid w:val="007D10C6"/>
    <w:rsid w:val="007D7D37"/>
    <w:rsid w:val="007E0C3F"/>
    <w:rsid w:val="007E3761"/>
    <w:rsid w:val="007E4E17"/>
    <w:rsid w:val="007E759A"/>
    <w:rsid w:val="007F6BF6"/>
    <w:rsid w:val="007F7CBE"/>
    <w:rsid w:val="00805A4E"/>
    <w:rsid w:val="00814486"/>
    <w:rsid w:val="00834266"/>
    <w:rsid w:val="008446F8"/>
    <w:rsid w:val="00855DE9"/>
    <w:rsid w:val="00857331"/>
    <w:rsid w:val="008627F0"/>
    <w:rsid w:val="00865AAC"/>
    <w:rsid w:val="00874528"/>
    <w:rsid w:val="0087659E"/>
    <w:rsid w:val="008809EF"/>
    <w:rsid w:val="00883B4C"/>
    <w:rsid w:val="008901B5"/>
    <w:rsid w:val="008936F2"/>
    <w:rsid w:val="00897784"/>
    <w:rsid w:val="008A08CF"/>
    <w:rsid w:val="008A4721"/>
    <w:rsid w:val="008A53D7"/>
    <w:rsid w:val="008B6C17"/>
    <w:rsid w:val="008C3F6F"/>
    <w:rsid w:val="008C42CB"/>
    <w:rsid w:val="008C63ED"/>
    <w:rsid w:val="008D416A"/>
    <w:rsid w:val="008E61C8"/>
    <w:rsid w:val="008F7499"/>
    <w:rsid w:val="0090606A"/>
    <w:rsid w:val="00906566"/>
    <w:rsid w:val="00910997"/>
    <w:rsid w:val="00930319"/>
    <w:rsid w:val="00942B8F"/>
    <w:rsid w:val="009430ED"/>
    <w:rsid w:val="00943342"/>
    <w:rsid w:val="00946ECA"/>
    <w:rsid w:val="009531D6"/>
    <w:rsid w:val="009550F6"/>
    <w:rsid w:val="00962F4B"/>
    <w:rsid w:val="00963C14"/>
    <w:rsid w:val="00974D13"/>
    <w:rsid w:val="00984140"/>
    <w:rsid w:val="00986D1B"/>
    <w:rsid w:val="009A121B"/>
    <w:rsid w:val="009A4F92"/>
    <w:rsid w:val="009B119F"/>
    <w:rsid w:val="009B224D"/>
    <w:rsid w:val="009C1C80"/>
    <w:rsid w:val="009C4EDB"/>
    <w:rsid w:val="009C71BF"/>
    <w:rsid w:val="009D1E5C"/>
    <w:rsid w:val="009D3D78"/>
    <w:rsid w:val="009D7EA8"/>
    <w:rsid w:val="009E1E7F"/>
    <w:rsid w:val="009E337C"/>
    <w:rsid w:val="009F65A8"/>
    <w:rsid w:val="00A01F6A"/>
    <w:rsid w:val="00A17284"/>
    <w:rsid w:val="00A23E48"/>
    <w:rsid w:val="00A44579"/>
    <w:rsid w:val="00A601C0"/>
    <w:rsid w:val="00A61501"/>
    <w:rsid w:val="00A66C39"/>
    <w:rsid w:val="00A673D0"/>
    <w:rsid w:val="00A67D06"/>
    <w:rsid w:val="00A709B4"/>
    <w:rsid w:val="00A7421E"/>
    <w:rsid w:val="00A75933"/>
    <w:rsid w:val="00A8644E"/>
    <w:rsid w:val="00A92653"/>
    <w:rsid w:val="00A92CB6"/>
    <w:rsid w:val="00AA02BB"/>
    <w:rsid w:val="00AA7461"/>
    <w:rsid w:val="00AB6660"/>
    <w:rsid w:val="00AC3DED"/>
    <w:rsid w:val="00AD7EF8"/>
    <w:rsid w:val="00AE5FA3"/>
    <w:rsid w:val="00AF516E"/>
    <w:rsid w:val="00B068D7"/>
    <w:rsid w:val="00B07992"/>
    <w:rsid w:val="00B11074"/>
    <w:rsid w:val="00B12549"/>
    <w:rsid w:val="00B15429"/>
    <w:rsid w:val="00B212EB"/>
    <w:rsid w:val="00B21FFF"/>
    <w:rsid w:val="00B41894"/>
    <w:rsid w:val="00B4621A"/>
    <w:rsid w:val="00B53D1F"/>
    <w:rsid w:val="00B55513"/>
    <w:rsid w:val="00B62CD8"/>
    <w:rsid w:val="00B74A79"/>
    <w:rsid w:val="00B766DC"/>
    <w:rsid w:val="00B817AB"/>
    <w:rsid w:val="00B96BA5"/>
    <w:rsid w:val="00BA4368"/>
    <w:rsid w:val="00BA5A96"/>
    <w:rsid w:val="00BA6D35"/>
    <w:rsid w:val="00BB20B4"/>
    <w:rsid w:val="00BD1A38"/>
    <w:rsid w:val="00BD2240"/>
    <w:rsid w:val="00BE0B97"/>
    <w:rsid w:val="00BE4AC6"/>
    <w:rsid w:val="00BF243F"/>
    <w:rsid w:val="00C23A83"/>
    <w:rsid w:val="00C25FBF"/>
    <w:rsid w:val="00C2769B"/>
    <w:rsid w:val="00C32385"/>
    <w:rsid w:val="00C34CD3"/>
    <w:rsid w:val="00C35813"/>
    <w:rsid w:val="00C60E0D"/>
    <w:rsid w:val="00C70C09"/>
    <w:rsid w:val="00C728AD"/>
    <w:rsid w:val="00C75D9D"/>
    <w:rsid w:val="00C860FC"/>
    <w:rsid w:val="00C86F7C"/>
    <w:rsid w:val="00C91EC5"/>
    <w:rsid w:val="00CA04E9"/>
    <w:rsid w:val="00CA47E5"/>
    <w:rsid w:val="00CA7742"/>
    <w:rsid w:val="00CB628C"/>
    <w:rsid w:val="00CC210F"/>
    <w:rsid w:val="00CD4E8A"/>
    <w:rsid w:val="00CE63C3"/>
    <w:rsid w:val="00CF3DD4"/>
    <w:rsid w:val="00CF4EC4"/>
    <w:rsid w:val="00CF5A6F"/>
    <w:rsid w:val="00D13DD9"/>
    <w:rsid w:val="00D20AE2"/>
    <w:rsid w:val="00D246FF"/>
    <w:rsid w:val="00D304A9"/>
    <w:rsid w:val="00D352FB"/>
    <w:rsid w:val="00D41CAC"/>
    <w:rsid w:val="00D535D9"/>
    <w:rsid w:val="00D57673"/>
    <w:rsid w:val="00D6025E"/>
    <w:rsid w:val="00D673F9"/>
    <w:rsid w:val="00D737D8"/>
    <w:rsid w:val="00D74561"/>
    <w:rsid w:val="00D75AC3"/>
    <w:rsid w:val="00D76A99"/>
    <w:rsid w:val="00D8252A"/>
    <w:rsid w:val="00D84E86"/>
    <w:rsid w:val="00DA5336"/>
    <w:rsid w:val="00DA77C2"/>
    <w:rsid w:val="00DA7D2B"/>
    <w:rsid w:val="00DB2ACB"/>
    <w:rsid w:val="00DC2BC7"/>
    <w:rsid w:val="00DD6B9A"/>
    <w:rsid w:val="00DE035F"/>
    <w:rsid w:val="00E018A0"/>
    <w:rsid w:val="00E06AB2"/>
    <w:rsid w:val="00E24117"/>
    <w:rsid w:val="00E27DAF"/>
    <w:rsid w:val="00E32177"/>
    <w:rsid w:val="00E43BDD"/>
    <w:rsid w:val="00E472C3"/>
    <w:rsid w:val="00E6277D"/>
    <w:rsid w:val="00E6490C"/>
    <w:rsid w:val="00E77353"/>
    <w:rsid w:val="00E97AB1"/>
    <w:rsid w:val="00EA3745"/>
    <w:rsid w:val="00EA4B57"/>
    <w:rsid w:val="00EA59A6"/>
    <w:rsid w:val="00EA5BE2"/>
    <w:rsid w:val="00EA6ED6"/>
    <w:rsid w:val="00EB11E2"/>
    <w:rsid w:val="00ED18BF"/>
    <w:rsid w:val="00ED6479"/>
    <w:rsid w:val="00ED79DD"/>
    <w:rsid w:val="00EE25E4"/>
    <w:rsid w:val="00EE31C8"/>
    <w:rsid w:val="00EF14A7"/>
    <w:rsid w:val="00EF3841"/>
    <w:rsid w:val="00EF62FF"/>
    <w:rsid w:val="00EF6644"/>
    <w:rsid w:val="00F1110E"/>
    <w:rsid w:val="00F26208"/>
    <w:rsid w:val="00F318DE"/>
    <w:rsid w:val="00F40DAF"/>
    <w:rsid w:val="00F42DB5"/>
    <w:rsid w:val="00F43AE2"/>
    <w:rsid w:val="00F649AF"/>
    <w:rsid w:val="00F66E0C"/>
    <w:rsid w:val="00F75B39"/>
    <w:rsid w:val="00F76D8B"/>
    <w:rsid w:val="00F814CB"/>
    <w:rsid w:val="00F84105"/>
    <w:rsid w:val="00F95DBD"/>
    <w:rsid w:val="00FB092A"/>
    <w:rsid w:val="00FC1FF1"/>
    <w:rsid w:val="00FC2125"/>
    <w:rsid w:val="00FD7DB2"/>
    <w:rsid w:val="00FE567A"/>
    <w:rsid w:val="00FE7CF5"/>
    <w:rsid w:val="3359A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4E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A436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89D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BA4368"/>
    <w:rPr>
      <w:rFonts w:asciiTheme="majorHAnsi" w:eastAsiaTheme="majorEastAsia" w:hAnsiTheme="majorHAnsi" w:cstheme="majorBidi"/>
      <w:b/>
      <w:bCs/>
      <w:color w:val="1089D4"/>
      <w:sz w:val="24"/>
    </w:rPr>
  </w:style>
  <w:style w:type="paragraph" w:styleId="ListBullet">
    <w:name w:val="List Bullet"/>
    <w:basedOn w:val="Normal"/>
    <w:uiPriority w:val="1"/>
    <w:unhideWhenUsed/>
    <w:qFormat/>
    <w:rsid w:val="007C3D4E"/>
    <w:pPr>
      <w:numPr>
        <w:numId w:val="1"/>
      </w:numPr>
      <w:spacing w:after="60"/>
    </w:pPr>
  </w:style>
  <w:style w:type="character" w:styleId="Strong">
    <w:name w:val="Strong"/>
    <w:basedOn w:val="DefaultParagraphFont"/>
    <w:uiPriority w:val="1"/>
    <w:qFormat/>
    <w:rsid w:val="00CD4E8A"/>
    <w:rPr>
      <w:b/>
      <w:bCs/>
      <w:color w:val="262626" w:themeColor="text1" w:themeTint="D9"/>
      <w:sz w:val="32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  <w:style w:type="character" w:customStyle="1" w:styleId="screenreader-only">
    <w:name w:val="screenreader-only"/>
    <w:basedOn w:val="DefaultParagraphFont"/>
    <w:rsid w:val="00061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flaviocopes.com/sample-app-ideas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8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lisa diorio</cp:lastModifiedBy>
  <cp:revision>77</cp:revision>
  <cp:lastPrinted>2019-03-26T17:28:00Z</cp:lastPrinted>
  <dcterms:created xsi:type="dcterms:W3CDTF">2021-04-04T15:52:00Z</dcterms:created>
  <dcterms:modified xsi:type="dcterms:W3CDTF">2025-03-28T17:37:00Z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59f27903591a3f32e3f0a8637d4ea35756c201a8fedb36cd1fcc2c20350f78d0</vt:lpwstr>
  </property>
</Properties>
</file>